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9C4FE" w14:textId="77777777" w:rsidR="0058332A" w:rsidRDefault="007D064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C72B13" wp14:editId="3CCC59D6">
                <wp:simplePos x="0" y="0"/>
                <wp:positionH relativeFrom="column">
                  <wp:posOffset>276860</wp:posOffset>
                </wp:positionH>
                <wp:positionV relativeFrom="paragraph">
                  <wp:posOffset>9263380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1B84B" w14:textId="77777777" w:rsidR="00AF3316" w:rsidRPr="00784F87" w:rsidRDefault="00AF3316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 w:rsidRPr="00784F87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VOTRE NOM OU ORGANISATION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72B13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1.8pt;margin-top:729.4pt;width:335.55pt;height:2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" filled="f" stroked="f">
                <v:textbox>
                  <w:txbxContent>
                    <w:p w14:paraId="13C1B84B" w14:textId="77777777" w:rsidR="00AF3316" w:rsidRPr="00784F87" w:rsidRDefault="00AF3316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 w:rsidRPr="00784F87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VOTRE NOM OU ORGANISATION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69F29BB" wp14:editId="2310AD3F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C7331" w14:textId="559D77EC" w:rsidR="006B445E" w:rsidRPr="00784F87" w:rsidRDefault="0041262C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6B4C1256" w14:textId="10FF051E" w:rsidR="006B445E" w:rsidRPr="00A646C3" w:rsidRDefault="0041262C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29BB" id="Zone de texte 2" o:spid="_x0000_s1027" type="#_x0000_t202" style="position:absolute;margin-left:21.8pt;margin-top:575.1pt;width:499.5pt;height:9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" filled="f" stroked="f">
                <v:textbox>
                  <w:txbxContent>
                    <w:p w14:paraId="532C7331" w14:textId="559D77EC" w:rsidR="006B445E" w:rsidRPr="00784F87" w:rsidRDefault="0041262C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Epic Wheel Hero</w:t>
                      </w:r>
                    </w:p>
                    <w:p w14:paraId="6B4C1256" w14:textId="10FF051E" w:rsidR="006B445E" w:rsidRPr="00A646C3" w:rsidRDefault="0041262C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 w:rsidR="0065536C">
        <w:rPr>
          <w:noProof/>
        </w:rPr>
        <w:drawing>
          <wp:anchor distT="0" distB="0" distL="114300" distR="114300" simplePos="0" relativeHeight="251658240" behindDoc="1" locked="0" layoutInCell="1" allowOverlap="1" wp14:anchorId="51D31A36" wp14:editId="2AA158AB">
            <wp:simplePos x="0" y="0"/>
            <wp:positionH relativeFrom="column">
              <wp:posOffset>-114300</wp:posOffset>
            </wp:positionH>
            <wp:positionV relativeFrom="paragraph">
              <wp:posOffset>-325433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332A" w:rsidSect="00DE471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B0308" w14:textId="77777777" w:rsidR="00BF49FB" w:rsidRDefault="00BF49FB" w:rsidP="00307692">
      <w:r>
        <w:separator/>
      </w:r>
    </w:p>
  </w:endnote>
  <w:endnote w:type="continuationSeparator" w:id="0">
    <w:p w14:paraId="035DBC4B" w14:textId="77777777" w:rsidR="00BF49FB" w:rsidRDefault="00BF49F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E47F6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CC4F1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437DF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23309" w14:textId="77777777" w:rsidR="00BF49FB" w:rsidRDefault="00BF49FB" w:rsidP="00307692">
      <w:r>
        <w:separator/>
      </w:r>
    </w:p>
  </w:footnote>
  <w:footnote w:type="continuationSeparator" w:id="0">
    <w:p w14:paraId="6BD4A885" w14:textId="77777777" w:rsidR="00BF49FB" w:rsidRDefault="00BF49F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3C23C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48BE4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3C211" w14:textId="77777777" w:rsidR="00994907" w:rsidRDefault="0099490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62C"/>
    <w:rsid w:val="000053BF"/>
    <w:rsid w:val="000326C5"/>
    <w:rsid w:val="000861DC"/>
    <w:rsid w:val="000E3268"/>
    <w:rsid w:val="00154F18"/>
    <w:rsid w:val="001730CA"/>
    <w:rsid w:val="001A02BE"/>
    <w:rsid w:val="0020236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1262C"/>
    <w:rsid w:val="00472FC1"/>
    <w:rsid w:val="00552A23"/>
    <w:rsid w:val="0058332A"/>
    <w:rsid w:val="0065536C"/>
    <w:rsid w:val="006B445E"/>
    <w:rsid w:val="007113F3"/>
    <w:rsid w:val="00726528"/>
    <w:rsid w:val="00784F87"/>
    <w:rsid w:val="007975A2"/>
    <w:rsid w:val="007D0642"/>
    <w:rsid w:val="0087101A"/>
    <w:rsid w:val="00901EB1"/>
    <w:rsid w:val="00907377"/>
    <w:rsid w:val="00980171"/>
    <w:rsid w:val="00994907"/>
    <w:rsid w:val="00A646C3"/>
    <w:rsid w:val="00A74D64"/>
    <w:rsid w:val="00AA04D5"/>
    <w:rsid w:val="00AC0341"/>
    <w:rsid w:val="00AF3316"/>
    <w:rsid w:val="00AF7742"/>
    <w:rsid w:val="00B3766B"/>
    <w:rsid w:val="00B95C66"/>
    <w:rsid w:val="00BD6711"/>
    <w:rsid w:val="00BF0E26"/>
    <w:rsid w:val="00BF49FB"/>
    <w:rsid w:val="00C57FC3"/>
    <w:rsid w:val="00D86F3D"/>
    <w:rsid w:val="00D90008"/>
    <w:rsid w:val="00D97D16"/>
    <w:rsid w:val="00DE4713"/>
    <w:rsid w:val="00E5405E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AB42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llale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249346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TP104319193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2014-05-01T08:44:52+00:00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612322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Utilisez ce modèle de page de garde "Science" pour mettre en valeur vos rapports scolaires de façon percutante et qualitative.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08FC1F1-959B-4C7B-8A28-EF23B1878719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2.xml><?xml version="1.0" encoding="utf-8"?>
<ds:datastoreItem xmlns:ds="http://schemas.openxmlformats.org/officeDocument/2006/customXml" ds:itemID="{8B68D4B4-A05C-42D9-A4F0-E7C73F007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63F8BE-089D-4A2C-8E82-417198F119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2020-08-24T12:10:00Z</dcterms:created>
  <dcterms:modified xsi:type="dcterms:W3CDTF">2020-08-24T12:12:00Z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